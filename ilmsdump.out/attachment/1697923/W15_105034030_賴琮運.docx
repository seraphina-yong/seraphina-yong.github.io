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C3B" w:rsidRPr="00D63FF9" w:rsidRDefault="00AF75A7">
      <w:pPr>
        <w:pStyle w:val="ac"/>
        <w:rPr>
          <w:lang w:val="en-US"/>
        </w:rPr>
      </w:pPr>
      <w:r>
        <w:rPr>
          <w:lang w:val="en-US"/>
        </w:rPr>
        <w:t>W</w:t>
      </w:r>
      <w:r w:rsidR="000339A9">
        <w:rPr>
          <w:lang w:val="en-US"/>
        </w:rPr>
        <w:t>1</w:t>
      </w:r>
      <w:r w:rsidR="00672817">
        <w:rPr>
          <w:lang w:val="en-US"/>
        </w:rPr>
        <w:t>5</w:t>
      </w:r>
      <w:r w:rsidR="00D63FF9">
        <w:rPr>
          <w:rFonts w:hint="eastAsia"/>
          <w:lang w:val="en-US"/>
        </w:rPr>
        <w:t xml:space="preserve"> </w:t>
      </w:r>
      <w:r w:rsidR="00D63FF9">
        <w:t xml:space="preserve">105034030 </w:t>
      </w:r>
      <w:r w:rsidR="00D63FF9">
        <w:rPr>
          <w:rFonts w:hint="eastAsia"/>
        </w:rPr>
        <w:t>賴琮運</w:t>
      </w:r>
    </w:p>
    <w:p w:rsidR="00EC4C3B" w:rsidRPr="005B18E1" w:rsidRDefault="0060705C">
      <w:pPr>
        <w:pStyle w:val="a8"/>
        <w:rPr>
          <w:lang w:val="en-US"/>
        </w:rPr>
      </w:pPr>
      <w:r>
        <w:rPr>
          <w:lang w:val="en-US"/>
        </w:rPr>
        <w:t>Prototype construction</w:t>
      </w:r>
    </w:p>
    <w:p w:rsidR="00EC4C3B" w:rsidRDefault="00D63FF9" w:rsidP="00D63FF9">
      <w:pPr>
        <w:pStyle w:val="1"/>
        <w:numPr>
          <w:ilvl w:val="0"/>
          <w:numId w:val="0"/>
        </w:numPr>
      </w:pPr>
      <w:r>
        <w:rPr>
          <w:rFonts w:hint="eastAsia"/>
        </w:rPr>
        <w:t>摘要心得</w:t>
      </w:r>
      <w:bookmarkStart w:id="0" w:name="_GoBack"/>
      <w:bookmarkEnd w:id="0"/>
    </w:p>
    <w:p w:rsidR="0060705C" w:rsidRDefault="0060705C" w:rsidP="00FC403C">
      <w:pPr>
        <w:rPr>
          <w:rFonts w:ascii="Cambria" w:hAnsi="Cambria" w:cs="Apple Color Emoji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製作原型我覺得是整個製作產品的過程中最需與眾不同的一個環節，相較其他可能聚焦在訪談和設計實驗等有點紙上談兵的步驟，原型製作需要親自動手具象化產品可能的樣子，並且能更直接地觀察到使用者的反應和建議。所以</w:t>
      </w:r>
      <w:r>
        <w:rPr>
          <w:rFonts w:ascii="Apple Color Emoji" w:hAnsi="Apple Color Emoji" w:cs="Apple Color Emoji" w:hint="eastAsia"/>
          <w:sz w:val="24"/>
          <w:szCs w:val="24"/>
        </w:rPr>
        <w:t>原型</w:t>
      </w:r>
      <w:r>
        <w:rPr>
          <w:rFonts w:hint="eastAsia"/>
          <w:sz w:val="24"/>
          <w:szCs w:val="24"/>
        </w:rPr>
        <w:t>到底能為設計團隊帶來什麼呢？</w:t>
      </w:r>
      <w:r w:rsidR="00AC79E4">
        <w:rPr>
          <w:rFonts w:hint="eastAsia"/>
          <w:sz w:val="24"/>
          <w:szCs w:val="24"/>
          <w:lang w:val="en-US"/>
        </w:rPr>
        <w:t>延伸前面幾週的觀念，</w:t>
      </w:r>
      <w:r w:rsidR="00AC79E4">
        <w:rPr>
          <w:rFonts w:ascii="Apple Color Emoji" w:hAnsi="Apple Color Emoji" w:cs="Apple Color Emoji" w:hint="eastAsia"/>
          <w:sz w:val="24"/>
          <w:szCs w:val="24"/>
          <w:lang w:val="en-US"/>
        </w:rPr>
        <w:t>原型即是</w:t>
      </w:r>
      <w:r w:rsidR="00AC79E4">
        <w:rPr>
          <w:rFonts w:ascii="Cambria" w:hAnsi="Cambria" w:cs="Apple Color Emoji"/>
          <w:sz w:val="24"/>
          <w:szCs w:val="24"/>
          <w:lang w:val="en-US"/>
        </w:rPr>
        <w:t>envision</w:t>
      </w:r>
      <w:r w:rsidR="00AC79E4">
        <w:rPr>
          <w:rFonts w:ascii="Cambria" w:hAnsi="Cambria" w:cs="Apple Color Emoji" w:hint="eastAsia"/>
          <w:sz w:val="24"/>
          <w:szCs w:val="24"/>
          <w:lang w:val="en-US"/>
        </w:rPr>
        <w:t>的重要步驟，讓重要的</w:t>
      </w:r>
      <w:r w:rsidR="00AC79E4">
        <w:rPr>
          <w:rFonts w:ascii="Cambria" w:hAnsi="Cambria" w:cs="Apple Color Emoji"/>
          <w:sz w:val="24"/>
          <w:szCs w:val="24"/>
          <w:lang w:val="en-US"/>
        </w:rPr>
        <w:t>stakeholders</w:t>
      </w:r>
      <w:r w:rsidR="00AC79E4">
        <w:rPr>
          <w:rFonts w:ascii="Cambria" w:hAnsi="Cambria" w:cs="Apple Color Emoji" w:hint="eastAsia"/>
          <w:sz w:val="24"/>
          <w:szCs w:val="24"/>
          <w:lang w:val="en-US"/>
        </w:rPr>
        <w:t>能夠</w:t>
      </w:r>
      <w:r w:rsidR="00AC79E4" w:rsidRPr="00F8197D">
        <w:rPr>
          <w:rFonts w:ascii="Cambria" w:hAnsi="Cambria" w:cs="Apple Color Emoji"/>
          <w:b/>
          <w:sz w:val="24"/>
          <w:szCs w:val="24"/>
          <w:lang w:val="en-US"/>
        </w:rPr>
        <w:t>1.</w:t>
      </w:r>
      <w:r w:rsidR="00AC79E4">
        <w:rPr>
          <w:rFonts w:ascii="Cambria" w:hAnsi="Cambria" w:cs="Apple Color Emoji" w:hint="eastAsia"/>
          <w:sz w:val="24"/>
          <w:szCs w:val="24"/>
          <w:lang w:val="en-US"/>
        </w:rPr>
        <w:t>「</w:t>
      </w:r>
      <w:r w:rsidR="00AC79E4">
        <w:rPr>
          <w:rFonts w:ascii="Cambria" w:hAnsi="Cambria" w:cs="Apple Color Emoji"/>
          <w:sz w:val="24"/>
          <w:szCs w:val="24"/>
          <w:lang w:val="en-US"/>
        </w:rPr>
        <w:t>stay on the same page</w:t>
      </w:r>
      <w:r w:rsidR="00AC79E4">
        <w:rPr>
          <w:rFonts w:ascii="Cambria" w:hAnsi="Cambria" w:cs="Apple Color Emoji" w:hint="eastAsia"/>
          <w:sz w:val="24"/>
          <w:szCs w:val="24"/>
          <w:lang w:val="en-US"/>
        </w:rPr>
        <w:t>」，畢竟都已經接近要製作完成品了，這個時期可不能每個人對於產品還是各想各的。此外，做過幾次訪談和實驗後，其實常常可以感覺到使用者對於一個模糊的產品通常都是「這聽起來好像不錯」、「我還蠻期待有這樣一個東西的」這類的反應，但這實際上不是身為設計團隊希望得到的，</w:t>
      </w:r>
      <w:r w:rsidR="00AC79E4" w:rsidRPr="00F8197D">
        <w:rPr>
          <w:rFonts w:ascii="Cambria" w:hAnsi="Cambria" w:cs="Apple Color Emoji"/>
          <w:b/>
          <w:sz w:val="24"/>
          <w:szCs w:val="24"/>
          <w:lang w:val="en-US"/>
        </w:rPr>
        <w:t>2.</w:t>
      </w:r>
      <w:r w:rsidR="00AC79E4">
        <w:rPr>
          <w:rFonts w:ascii="Cambria" w:hAnsi="Cambria" w:cs="Apple Color Emoji"/>
          <w:sz w:val="24"/>
          <w:szCs w:val="24"/>
          <w:lang w:val="en-US"/>
        </w:rPr>
        <w:t xml:space="preserve"> </w:t>
      </w:r>
      <w:r w:rsidR="00AC79E4">
        <w:rPr>
          <w:rFonts w:ascii="Cambria" w:hAnsi="Cambria" w:cs="Apple Color Emoji" w:hint="eastAsia"/>
          <w:sz w:val="24"/>
          <w:szCs w:val="24"/>
          <w:lang w:val="en-US"/>
        </w:rPr>
        <w:t>若給使用者</w:t>
      </w:r>
      <w:r w:rsidR="00F8197D">
        <w:rPr>
          <w:rFonts w:ascii="Cambria" w:hAnsi="Cambria" w:cs="Apple Color Emoji" w:hint="eastAsia"/>
          <w:sz w:val="24"/>
          <w:szCs w:val="24"/>
          <w:lang w:val="en-US"/>
        </w:rPr>
        <w:t>明確的原型，使用者會更能提出不合理和產品不需要的功能。更加延伸，設計團隊可能本身就比較偏向科技領域，但產品是設計給普羅大眾的，難免每個人所認定的「易用」會有差距，</w:t>
      </w:r>
      <w:r w:rsidR="00F8197D" w:rsidRPr="00F8197D">
        <w:rPr>
          <w:rFonts w:ascii="Cambria" w:hAnsi="Cambria" w:cs="Apple Color Emoji" w:hint="eastAsia"/>
          <w:b/>
          <w:sz w:val="24"/>
          <w:szCs w:val="24"/>
          <w:lang w:val="en-US"/>
        </w:rPr>
        <w:t>3</w:t>
      </w:r>
      <w:r w:rsidR="00F8197D" w:rsidRPr="00F8197D">
        <w:rPr>
          <w:rFonts w:ascii="Cambria" w:hAnsi="Cambria" w:cs="Apple Color Emoji"/>
          <w:b/>
          <w:sz w:val="24"/>
          <w:szCs w:val="24"/>
          <w:lang w:val="en-US"/>
        </w:rPr>
        <w:t xml:space="preserve">. </w:t>
      </w:r>
      <w:r w:rsidR="00F8197D">
        <w:rPr>
          <w:rFonts w:ascii="Cambria" w:hAnsi="Cambria" w:cs="Apple Color Emoji"/>
          <w:b/>
          <w:sz w:val="24"/>
          <w:szCs w:val="24"/>
          <w:lang w:val="en-US"/>
        </w:rPr>
        <w:t xml:space="preserve"> </w:t>
      </w:r>
      <w:r w:rsidR="00F8197D" w:rsidRPr="00F8197D">
        <w:rPr>
          <w:rFonts w:ascii="Cambria" w:hAnsi="Cambria" w:cs="Apple Color Emoji" w:hint="eastAsia"/>
          <w:sz w:val="24"/>
          <w:szCs w:val="24"/>
          <w:lang w:val="en-US"/>
        </w:rPr>
        <w:t>原型</w:t>
      </w:r>
      <w:r w:rsidR="00F8197D">
        <w:rPr>
          <w:rFonts w:ascii="Cambria" w:hAnsi="Cambria" w:cs="Apple Color Emoji" w:hint="eastAsia"/>
          <w:sz w:val="24"/>
          <w:szCs w:val="24"/>
          <w:lang w:val="en-US"/>
        </w:rPr>
        <w:t>更能透過初學者的操作過程理出過於複雜的使用步驟。</w:t>
      </w:r>
    </w:p>
    <w:p w:rsidR="00F8197D" w:rsidRPr="00F8197D" w:rsidRDefault="00F8197D" w:rsidP="00FC403C">
      <w:pPr>
        <w:rPr>
          <w:rFonts w:ascii="Cambria" w:hAnsi="Cambria"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原型根據精度和產品種類的不同又分別有各自適合的作法，</w:t>
      </w:r>
      <w:r w:rsidR="009B0A8F">
        <w:rPr>
          <w:rFonts w:ascii="Apple Color Emoji" w:hAnsi="Apple Color Emoji" w:cs="Apple Color Emoji" w:hint="eastAsia"/>
          <w:sz w:val="24"/>
          <w:szCs w:val="24"/>
          <w:lang w:val="en-US"/>
        </w:rPr>
        <w:t>這也意味著我們不會只製作一種原型進行測試。</w:t>
      </w:r>
      <w:r w:rsidR="009B0A8F">
        <w:rPr>
          <w:rFonts w:hint="eastAsia"/>
          <w:sz w:val="24"/>
          <w:szCs w:val="24"/>
          <w:lang w:val="en-US"/>
        </w:rPr>
        <w:t>比較早期的產品設計階段當然會比較傾向使用精度較低的</w:t>
      </w:r>
      <w:r w:rsidR="009B0A8F">
        <w:rPr>
          <w:rFonts w:ascii="Apple Color Emoji" w:hAnsi="Apple Color Emoji" w:cs="Apple Color Emoji" w:hint="eastAsia"/>
          <w:sz w:val="24"/>
          <w:szCs w:val="24"/>
          <w:lang w:val="en-US"/>
        </w:rPr>
        <w:t>原型和實驗，</w:t>
      </w:r>
      <w:r>
        <w:rPr>
          <w:rFonts w:ascii="Apple Color Emoji" w:hAnsi="Apple Color Emoji" w:cs="Apple Color Emoji" w:hint="eastAsia"/>
          <w:sz w:val="24"/>
          <w:szCs w:val="24"/>
          <w:lang w:val="en-US"/>
        </w:rPr>
        <w:t>其中最著名的就是</w:t>
      </w:r>
      <w:r>
        <w:rPr>
          <w:rFonts w:ascii="Cambria" w:hAnsi="Cambria" w:cs="Apple Color Emoji"/>
          <w:sz w:val="24"/>
          <w:szCs w:val="24"/>
          <w:lang w:val="en-US"/>
        </w:rPr>
        <w:t>wizard of oz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綠野仙蹤法：利用人員躲在使用者看不到的地方，根據使用者的操作反應相對應的回饋，既可以以低成本完成實驗、評估是否應該大改，也能藉此了解到使用者會傾向獲得怎樣的反饋，現今地球上最強大的</w:t>
      </w:r>
      <w:r w:rsidR="009B0A8F">
        <w:rPr>
          <w:rFonts w:ascii="Cambria" w:hAnsi="Cambria" w:cs="Apple Color Emoji"/>
          <w:sz w:val="24"/>
          <w:szCs w:val="24"/>
          <w:lang w:val="en-US"/>
        </w:rPr>
        <w:t>AI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助理，</w:t>
      </w:r>
      <w:r w:rsidR="009B0A8F">
        <w:rPr>
          <w:rFonts w:ascii="Cambria" w:hAnsi="Cambria" w:cs="Apple Color Emoji"/>
          <w:sz w:val="24"/>
          <w:szCs w:val="24"/>
          <w:lang w:val="en-US"/>
        </w:rPr>
        <w:t>Amazon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的</w:t>
      </w:r>
      <w:r w:rsidR="009B0A8F">
        <w:rPr>
          <w:rFonts w:ascii="Cambria" w:hAnsi="Cambria" w:cs="Apple Color Emoji"/>
          <w:sz w:val="24"/>
          <w:szCs w:val="24"/>
          <w:lang w:val="en-US"/>
        </w:rPr>
        <w:t>Alexa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便是以此種方式改進調整。另一個是</w:t>
      </w:r>
      <w:r w:rsidR="009B0A8F">
        <w:rPr>
          <w:rFonts w:ascii="Cambria" w:hAnsi="Cambria" w:cs="Apple Color Emoji"/>
          <w:sz w:val="24"/>
          <w:szCs w:val="24"/>
          <w:lang w:val="en-US"/>
        </w:rPr>
        <w:t>Google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 xml:space="preserve"> </w:t>
      </w:r>
      <w:r w:rsidR="009B0A8F">
        <w:rPr>
          <w:rFonts w:ascii="Cambria" w:hAnsi="Cambria" w:cs="Apple Color Emoji"/>
          <w:sz w:val="24"/>
          <w:szCs w:val="24"/>
          <w:lang w:val="en-US"/>
        </w:rPr>
        <w:t>glass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的原型設計案例，他們在初期使用非常</w:t>
      </w:r>
      <w:r w:rsidR="00672817">
        <w:rPr>
          <w:rFonts w:ascii="Cambria" w:hAnsi="Cambria" w:cs="Apple Color Emoji" w:hint="eastAsia"/>
          <w:sz w:val="24"/>
          <w:szCs w:val="24"/>
          <w:lang w:val="en-US"/>
        </w:rPr>
        <w:t>意想不到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的手法，利用手邊可得的</w:t>
      </w:r>
      <w:r w:rsidR="00672817">
        <w:rPr>
          <w:rFonts w:ascii="Cambria" w:hAnsi="Cambria" w:cs="Apple Color Emoji" w:hint="eastAsia"/>
          <w:sz w:val="24"/>
          <w:szCs w:val="24"/>
          <w:lang w:val="en-US"/>
        </w:rPr>
        <w:t>小物卻足以在短時間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打造出</w:t>
      </w:r>
      <w:r w:rsidR="00672817">
        <w:rPr>
          <w:rFonts w:ascii="Cambria" w:hAnsi="Cambria" w:cs="Apple Color Emoji" w:hint="eastAsia"/>
          <w:sz w:val="24"/>
          <w:szCs w:val="24"/>
          <w:lang w:val="en-US"/>
        </w:rPr>
        <w:t>和他們心裡所想的極為相似的使用者體驗，縱使這項產品成為著名的失敗案例，但</w:t>
      </w:r>
      <w:r w:rsidR="00672817">
        <w:rPr>
          <w:rFonts w:ascii="Cambria" w:hAnsi="Cambria" w:cs="Apple Color Emoji"/>
          <w:sz w:val="24"/>
          <w:szCs w:val="24"/>
          <w:lang w:val="en-US"/>
        </w:rPr>
        <w:lastRenderedPageBreak/>
        <w:t>Google</w:t>
      </w:r>
      <w:r w:rsidR="00672817">
        <w:rPr>
          <w:rFonts w:ascii="Cambria" w:hAnsi="Cambria" w:cs="Apple Color Emoji" w:hint="eastAsia"/>
          <w:sz w:val="24"/>
          <w:szCs w:val="24"/>
          <w:lang w:val="en-US"/>
        </w:rPr>
        <w:t>團隊的創意和行動力還是令人讚嘆。</w:t>
      </w:r>
      <w:r w:rsidR="009B0A8F">
        <w:rPr>
          <w:rFonts w:ascii="Cambria" w:hAnsi="Cambria" w:cs="Apple Color Emoji" w:hint="eastAsia"/>
          <w:sz w:val="24"/>
          <w:szCs w:val="24"/>
          <w:lang w:val="en-US"/>
        </w:rPr>
        <w:t>隨著時間接近完成品，原型也逐漸擁有更高的精度，使用和成品相同的材質和設計，</w:t>
      </w:r>
      <w:r w:rsidR="00672817">
        <w:rPr>
          <w:rFonts w:ascii="Cambria" w:hAnsi="Cambria" w:cs="Apple Color Emoji" w:hint="eastAsia"/>
          <w:sz w:val="24"/>
          <w:szCs w:val="24"/>
          <w:lang w:val="en-US"/>
        </w:rPr>
        <w:t>在實驗過後原則上只進行相關的微調。以上也顯示出，不論是製作初期精度低的原型或是接近完成品的原型，還是需要仰賴設計團隊的集思廣益創意發想，盡可能地讓實驗結果能投射出需要改進的產品體驗。</w:t>
      </w:r>
    </w:p>
    <w:p w:rsidR="00254950" w:rsidRPr="00656013" w:rsidRDefault="00254950" w:rsidP="00904DC6">
      <w:pPr>
        <w:rPr>
          <w:sz w:val="24"/>
          <w:szCs w:val="24"/>
          <w:lang w:val="en-US"/>
        </w:rPr>
      </w:pPr>
    </w:p>
    <w:sectPr w:rsidR="00254950" w:rsidRPr="00656013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462" w:rsidRDefault="002D1462">
      <w:pPr>
        <w:spacing w:after="0" w:line="240" w:lineRule="auto"/>
      </w:pPr>
      <w:r>
        <w:separator/>
      </w:r>
    </w:p>
    <w:p w:rsidR="002D1462" w:rsidRDefault="002D1462"/>
  </w:endnote>
  <w:endnote w:type="continuationSeparator" w:id="0">
    <w:p w:rsidR="002D1462" w:rsidRDefault="002D1462">
      <w:pPr>
        <w:spacing w:after="0" w:line="240" w:lineRule="auto"/>
      </w:pPr>
      <w:r>
        <w:continuationSeparator/>
      </w:r>
    </w:p>
    <w:p w:rsidR="002D1462" w:rsidRDefault="002D14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C3B" w:rsidRDefault="000F5ADD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462" w:rsidRDefault="002D1462">
      <w:pPr>
        <w:spacing w:after="0" w:line="240" w:lineRule="auto"/>
      </w:pPr>
      <w:r>
        <w:separator/>
      </w:r>
    </w:p>
    <w:p w:rsidR="002D1462" w:rsidRDefault="002D1462"/>
  </w:footnote>
  <w:footnote w:type="continuationSeparator" w:id="0">
    <w:p w:rsidR="002D1462" w:rsidRDefault="002D1462">
      <w:pPr>
        <w:spacing w:after="0" w:line="240" w:lineRule="auto"/>
      </w:pPr>
      <w:r>
        <w:continuationSeparator/>
      </w:r>
    </w:p>
    <w:p w:rsidR="002D1462" w:rsidRDefault="002D14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bordersDoNotSurroundHeader/>
  <w:bordersDoNotSurroundFooter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F9"/>
    <w:rsid w:val="000339A9"/>
    <w:rsid w:val="000F5ADD"/>
    <w:rsid w:val="000F6AA5"/>
    <w:rsid w:val="0012090D"/>
    <w:rsid w:val="001253AA"/>
    <w:rsid w:val="001D5643"/>
    <w:rsid w:val="001E6239"/>
    <w:rsid w:val="00254950"/>
    <w:rsid w:val="002A1F41"/>
    <w:rsid w:val="002D1462"/>
    <w:rsid w:val="002D70E5"/>
    <w:rsid w:val="002F47EB"/>
    <w:rsid w:val="00334CFA"/>
    <w:rsid w:val="003762E1"/>
    <w:rsid w:val="003B2D30"/>
    <w:rsid w:val="003E7D33"/>
    <w:rsid w:val="003F2593"/>
    <w:rsid w:val="00410DC8"/>
    <w:rsid w:val="0056233C"/>
    <w:rsid w:val="005B18E1"/>
    <w:rsid w:val="0060705C"/>
    <w:rsid w:val="0063069A"/>
    <w:rsid w:val="00632AF1"/>
    <w:rsid w:val="00656013"/>
    <w:rsid w:val="00672817"/>
    <w:rsid w:val="00727157"/>
    <w:rsid w:val="00790B2D"/>
    <w:rsid w:val="007E3131"/>
    <w:rsid w:val="0082476B"/>
    <w:rsid w:val="00836B17"/>
    <w:rsid w:val="00904DC6"/>
    <w:rsid w:val="009406A7"/>
    <w:rsid w:val="009B0A8F"/>
    <w:rsid w:val="009D7FDF"/>
    <w:rsid w:val="009E3AB7"/>
    <w:rsid w:val="00A81E2C"/>
    <w:rsid w:val="00AC79E4"/>
    <w:rsid w:val="00AF75A7"/>
    <w:rsid w:val="00B20274"/>
    <w:rsid w:val="00CB32FB"/>
    <w:rsid w:val="00CD2FFA"/>
    <w:rsid w:val="00CD395A"/>
    <w:rsid w:val="00D616DF"/>
    <w:rsid w:val="00D63FF9"/>
    <w:rsid w:val="00D75939"/>
    <w:rsid w:val="00DB74DE"/>
    <w:rsid w:val="00E32DD2"/>
    <w:rsid w:val="00E36AEA"/>
    <w:rsid w:val="00E959B9"/>
    <w:rsid w:val="00EC4C3B"/>
    <w:rsid w:val="00EE056D"/>
    <w:rsid w:val="00F60789"/>
    <w:rsid w:val="00F8197D"/>
    <w:rsid w:val="00F94661"/>
    <w:rsid w:val="00FC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4824"/>
  <w15:chartTrackingRefBased/>
  <w15:docId w15:val="{692FD248-FE7B-9C49-BE4E-927E70B2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5ADD"/>
    <w:rPr>
      <w:lang w:val="en-GB" w:eastAsia="zh-TW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標題 4 字元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標題 5 字元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標題 6 字元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標題 7 字元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標題 8 字元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標題 9 字元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頁首 字元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頁尾 字元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標題 字元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元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鮮明引文 字元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文 字元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af7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標題 字元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zh-TW%7bD0F26970-19C7-7741-B13F-97D31CFBC7C7%7d/%7bD1620F50-7657-AD46-8F74-C6EAEA951EFD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{D1620F50-7657-AD46-8F74-C6EAEA951EFD}tf10002082.dotx</Template>
  <TotalTime>2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Lai</dc:creator>
  <cp:keywords/>
  <dc:description/>
  <cp:lastModifiedBy>Reg Lai</cp:lastModifiedBy>
  <cp:revision>2</cp:revision>
  <dcterms:created xsi:type="dcterms:W3CDTF">2018-12-23T10:53:00Z</dcterms:created>
  <dcterms:modified xsi:type="dcterms:W3CDTF">2018-12-23T10:53:00Z</dcterms:modified>
</cp:coreProperties>
</file>